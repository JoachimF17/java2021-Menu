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14:paraId="490F4254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0352C639" w14:textId="77777777" w:rsidR="00492B9D" w:rsidRPr="00D85D72" w:rsidRDefault="00492B9D" w:rsidP="005A0B46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14:paraId="198B29CA" w14:textId="21C4C2E7" w:rsidR="00492B9D" w:rsidRPr="00D85D72" w:rsidRDefault="007C7465" w:rsidP="005A0B46">
            <w:pPr>
              <w:pStyle w:val="CoursSujet"/>
            </w:pPr>
            <w:r>
              <w:t>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0ACEDCE4" w14:textId="77777777" w:rsidR="00492B9D" w:rsidRPr="00D85D72" w:rsidRDefault="00492B9D" w:rsidP="005A0B46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C9F4F5C0665A47F68442451F2E6B2196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14:paraId="3CFCCB47" w14:textId="74661B3D" w:rsidR="00492B9D" w:rsidRDefault="007C7465" w:rsidP="005A0B46">
                <w:r>
                  <w:t>Manipuler</w:t>
                </w:r>
              </w:p>
            </w:tc>
          </w:sdtContent>
        </w:sdt>
      </w:tr>
      <w:tr w:rsidR="00492B9D" w14:paraId="0775EBE0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69705AB1" w14:textId="77777777" w:rsidR="00492B9D" w:rsidRPr="00D85D72" w:rsidRDefault="00492B9D" w:rsidP="005A0B46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165431C3" w14:textId="49A32F07" w:rsidR="00492B9D" w:rsidRDefault="007C7465" w:rsidP="005A0B46">
            <w:pPr>
              <w:pStyle w:val="CoursSujet"/>
            </w:pPr>
            <w:r>
              <w:t>Mise en pratique des notions POO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3705CA2D" w14:textId="77777777" w:rsidR="00492B9D" w:rsidRPr="00D85D72" w:rsidRDefault="007917A8" w:rsidP="005A0B46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7429ECFF" w14:textId="30E203DF" w:rsidR="00492B9D" w:rsidRDefault="007C7465" w:rsidP="005A0B46">
            <w:r>
              <w:t>Yannick Boogaerts</w:t>
            </w:r>
          </w:p>
        </w:tc>
      </w:tr>
    </w:tbl>
    <w:p w14:paraId="51E69FF4" w14:textId="1B72BC33" w:rsidR="00871A2F" w:rsidRPr="005A0B46" w:rsidRDefault="007C7465" w:rsidP="005A0B46">
      <w:pPr>
        <w:pStyle w:val="Titre1"/>
      </w:pPr>
      <w:r w:rsidRPr="005A0B46">
        <w:t>Création d’un Menu générique et configurable.</w:t>
      </w:r>
    </w:p>
    <w:p w14:paraId="1BAAB9BC" w14:textId="5A706840" w:rsidR="007C7465" w:rsidRPr="005A0B46" w:rsidRDefault="007C7465" w:rsidP="005A0B46">
      <w:pPr>
        <w:pStyle w:val="Titre2"/>
      </w:pPr>
      <w:r w:rsidRPr="005A0B46">
        <w:t xml:space="preserve">Sprint 1 : </w:t>
      </w:r>
      <w:r w:rsidR="00071999">
        <w:t>C</w:t>
      </w:r>
      <w:r w:rsidRPr="005A0B46">
        <w:t xml:space="preserve">réer et exécuter une action </w:t>
      </w:r>
      <w:r w:rsidR="00071999">
        <w:t xml:space="preserve">résultat d’un choix dans </w:t>
      </w:r>
      <w:r w:rsidRPr="005A0B46">
        <w:t>un menu.</w:t>
      </w:r>
    </w:p>
    <w:p w14:paraId="6F14CED8" w14:textId="192FED9D" w:rsidR="007C7465" w:rsidRPr="00E15C78" w:rsidRDefault="00AB5AAA" w:rsidP="005A0B46">
      <w:pPr>
        <w:pStyle w:val="Titre3"/>
      </w:pPr>
      <w:r w:rsidRPr="00E15C78">
        <w:t>Diagramme de classe</w:t>
      </w:r>
    </w:p>
    <w:p w14:paraId="5EBB5B9A" w14:textId="4350CC97" w:rsidR="00AB5AAA" w:rsidRPr="005A0B46" w:rsidRDefault="00AB5AAA" w:rsidP="005A0B46">
      <w:r w:rsidRPr="005A0B46">
        <w:rPr>
          <w:noProof/>
        </w:rPr>
        <w:drawing>
          <wp:inline distT="0" distB="0" distL="0" distR="0" wp14:anchorId="3D0CC3FA" wp14:editId="60765B4A">
            <wp:extent cx="4852415" cy="1767840"/>
            <wp:effectExtent l="0" t="0" r="571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661" b="12782"/>
                    <a:stretch/>
                  </pic:blipFill>
                  <pic:spPr bwMode="auto">
                    <a:xfrm>
                      <a:off x="0" y="0"/>
                      <a:ext cx="4874573" cy="177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02F3" w14:textId="3C3DB544" w:rsidR="007C7465" w:rsidRDefault="005A0B46" w:rsidP="005A0B46">
      <w:pPr>
        <w:pStyle w:val="Titre3"/>
      </w:pPr>
      <w:r>
        <w:t>Diagramme de séquence</w:t>
      </w:r>
    </w:p>
    <w:p w14:paraId="17933A98" w14:textId="373A70CB" w:rsidR="007917A8" w:rsidRDefault="005A0B46" w:rsidP="005A0B46">
      <w:r w:rsidRPr="005A0B46">
        <w:rPr>
          <w:noProof/>
        </w:rPr>
        <w:drawing>
          <wp:inline distT="0" distB="0" distL="0" distR="0" wp14:anchorId="5805E579" wp14:editId="509185DE">
            <wp:extent cx="3596640" cy="1704404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187" cy="17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2BA" w14:textId="79412B6F" w:rsidR="007917A8" w:rsidRDefault="000566AA" w:rsidP="000566AA">
      <w:pPr>
        <w:pStyle w:val="Titre3"/>
      </w:pPr>
      <w:r>
        <w:t>Description</w:t>
      </w:r>
      <w:r w:rsidR="00A17B60">
        <w:t xml:space="preserve"> des tâches</w:t>
      </w:r>
    </w:p>
    <w:p w14:paraId="5EF0B9F3" w14:textId="6211B806" w:rsidR="000566AA" w:rsidRDefault="000566AA" w:rsidP="00BC36E6">
      <w:pPr>
        <w:pStyle w:val="Paragraphedeliste"/>
        <w:numPr>
          <w:ilvl w:val="0"/>
          <w:numId w:val="9"/>
        </w:numPr>
      </w:pPr>
      <w:r>
        <w:t>Création d’un projet java menu</w:t>
      </w:r>
    </w:p>
    <w:p w14:paraId="5CCDA787" w14:textId="40C411F6" w:rsidR="000566AA" w:rsidRDefault="000566AA" w:rsidP="00BC36E6">
      <w:pPr>
        <w:pStyle w:val="Paragraphedeliste"/>
        <w:numPr>
          <w:ilvl w:val="1"/>
          <w:numId w:val="9"/>
        </w:numPr>
      </w:pPr>
      <w:r>
        <w:t>Mettre le projet sous contrôle de version avec « git ».</w:t>
      </w:r>
    </w:p>
    <w:p w14:paraId="3CF1F2AB" w14:textId="5DCCEB59" w:rsidR="000566AA" w:rsidRDefault="000566AA" w:rsidP="00BC36E6">
      <w:pPr>
        <w:pStyle w:val="Paragraphedeliste"/>
        <w:numPr>
          <w:ilvl w:val="0"/>
          <w:numId w:val="9"/>
        </w:numPr>
      </w:pPr>
      <w:r>
        <w:t>Création de 2 classes</w:t>
      </w:r>
    </w:p>
    <w:p w14:paraId="196D964B" w14:textId="7C55FBA4" w:rsidR="000566AA" w:rsidRDefault="000566AA" w:rsidP="00BC36E6">
      <w:pPr>
        <w:pStyle w:val="Paragraphedeliste"/>
        <w:numPr>
          <w:ilvl w:val="1"/>
          <w:numId w:val="9"/>
        </w:numPr>
      </w:pPr>
      <w:r>
        <w:t>« </w:t>
      </w:r>
      <w:proofErr w:type="spellStart"/>
      <w:proofErr w:type="gramStart"/>
      <w:r>
        <w:t>be.technifutur</w:t>
      </w:r>
      <w:proofErr w:type="gramEnd"/>
      <w:r>
        <w:t>.menu.Main</w:t>
      </w:r>
      <w:proofErr w:type="spellEnd"/>
      <w:r>
        <w:t> »</w:t>
      </w:r>
    </w:p>
    <w:p w14:paraId="09A3C15C" w14:textId="441D52DE" w:rsidR="000566AA" w:rsidRDefault="00AE2228" w:rsidP="00BC36E6">
      <w:pPr>
        <w:pStyle w:val="Paragraphedeliste"/>
        <w:numPr>
          <w:ilvl w:val="2"/>
          <w:numId w:val="9"/>
        </w:numPr>
      </w:pPr>
      <w:r>
        <w:t xml:space="preserve">Ajout de la méthode « public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main(</w:t>
      </w:r>
      <w:proofErr w:type="gramEnd"/>
      <w:r>
        <w:t>String[] args) »</w:t>
      </w:r>
    </w:p>
    <w:p w14:paraId="487A1B2B" w14:textId="3400DA1A" w:rsidR="000566AA" w:rsidRDefault="000566AA" w:rsidP="00BC36E6">
      <w:pPr>
        <w:pStyle w:val="Paragraphedeliste"/>
        <w:numPr>
          <w:ilvl w:val="1"/>
          <w:numId w:val="9"/>
        </w:numPr>
      </w:pPr>
      <w:r>
        <w:t>« </w:t>
      </w:r>
      <w:proofErr w:type="spellStart"/>
      <w:proofErr w:type="gramStart"/>
      <w:r>
        <w:t>be.technifutur</w:t>
      </w:r>
      <w:proofErr w:type="gramEnd"/>
      <w:r>
        <w:t>.menu.actions.Helloworld</w:t>
      </w:r>
      <w:proofErr w:type="spellEnd"/>
      <w:r>
        <w:t> »</w:t>
      </w:r>
    </w:p>
    <w:p w14:paraId="1FBBEDEA" w14:textId="4849D75B" w:rsidR="00AE2228" w:rsidRDefault="00AE2228" w:rsidP="00BC36E6">
      <w:pPr>
        <w:pStyle w:val="Paragraphedeliste"/>
        <w:numPr>
          <w:ilvl w:val="2"/>
          <w:numId w:val="9"/>
        </w:numPr>
      </w:pPr>
      <w:r>
        <w:t>Définir que la classe implémente l’interface « </w:t>
      </w:r>
      <w:proofErr w:type="spellStart"/>
      <w:proofErr w:type="gramStart"/>
      <w:r>
        <w:t>java.lang</w:t>
      </w:r>
      <w:proofErr w:type="gramEnd"/>
      <w:r>
        <w:t>.Runnable</w:t>
      </w:r>
      <w:proofErr w:type="spellEnd"/>
      <w:r>
        <w:t> »</w:t>
      </w:r>
    </w:p>
    <w:p w14:paraId="53D790DA" w14:textId="542C457F" w:rsidR="00AE2228" w:rsidRDefault="00AE2228" w:rsidP="00BC36E6">
      <w:pPr>
        <w:pStyle w:val="Paragraphedeliste"/>
        <w:numPr>
          <w:ilvl w:val="2"/>
          <w:numId w:val="9"/>
        </w:numPr>
      </w:pPr>
      <w:r>
        <w:t>Ajout de la méthode « </w:t>
      </w:r>
      <w:r w:rsidRPr="00AE2228">
        <w:t>@Override</w:t>
      </w:r>
      <w:r>
        <w:t xml:space="preserve"> </w:t>
      </w:r>
      <w:r w:rsidRPr="00AE2228">
        <w:t xml:space="preserve">public </w:t>
      </w:r>
      <w:proofErr w:type="spellStart"/>
      <w:r w:rsidRPr="00AE2228">
        <w:t>void</w:t>
      </w:r>
      <w:proofErr w:type="spellEnd"/>
      <w:r w:rsidRPr="00AE2228">
        <w:t xml:space="preserve"> </w:t>
      </w:r>
      <w:proofErr w:type="gramStart"/>
      <w:r w:rsidRPr="00AE2228">
        <w:t>run(</w:t>
      </w:r>
      <w:proofErr w:type="gramEnd"/>
      <w:r w:rsidRPr="00AE2228">
        <w:t>)</w:t>
      </w:r>
      <w:r>
        <w:t> »</w:t>
      </w:r>
    </w:p>
    <w:p w14:paraId="417302DC" w14:textId="4E206BD6" w:rsidR="00A17B60" w:rsidRDefault="00A17B60" w:rsidP="00BC36E6">
      <w:pPr>
        <w:pStyle w:val="Paragraphedeliste"/>
        <w:numPr>
          <w:ilvl w:val="0"/>
          <w:numId w:val="9"/>
        </w:numPr>
      </w:pPr>
      <w:r>
        <w:t>Implémentation des méthodes</w:t>
      </w:r>
    </w:p>
    <w:p w14:paraId="4CD5C603" w14:textId="4B3761CB" w:rsidR="00A17B60" w:rsidRDefault="00A17B60" w:rsidP="00BC36E6">
      <w:pPr>
        <w:pStyle w:val="Paragraphedeliste"/>
        <w:numPr>
          <w:ilvl w:val="1"/>
          <w:numId w:val="9"/>
        </w:numPr>
      </w:pPr>
      <w:r>
        <w:t xml:space="preserve">Méthode : </w:t>
      </w:r>
      <w:proofErr w:type="spellStart"/>
      <w:proofErr w:type="gramStart"/>
      <w:r>
        <w:t>Helloworld.run</w:t>
      </w:r>
      <w:proofErr w:type="spellEnd"/>
      <w:r>
        <w:t>(</w:t>
      </w:r>
      <w:proofErr w:type="gramEnd"/>
      <w:r>
        <w:t>)</w:t>
      </w:r>
      <w:r>
        <w:br/>
        <w:t xml:space="preserve">afficher « Hello </w:t>
      </w:r>
      <w:proofErr w:type="spellStart"/>
      <w:r>
        <w:t>wold</w:t>
      </w:r>
      <w:proofErr w:type="spellEnd"/>
      <w:r>
        <w:t> » en console.</w:t>
      </w:r>
    </w:p>
    <w:p w14:paraId="26AF7E9E" w14:textId="484DDE02" w:rsidR="00A17B60" w:rsidRDefault="00A17B60" w:rsidP="00BC36E6">
      <w:pPr>
        <w:pStyle w:val="Paragraphedeliste"/>
        <w:numPr>
          <w:ilvl w:val="1"/>
          <w:numId w:val="9"/>
        </w:numPr>
      </w:pPr>
      <w:r>
        <w:t xml:space="preserve">Méthode : </w:t>
      </w:r>
      <w:proofErr w:type="spellStart"/>
      <w:r>
        <w:t>Main.main</w:t>
      </w:r>
      <w:proofErr w:type="spellEnd"/>
      <w:r>
        <w:t>()</w:t>
      </w:r>
    </w:p>
    <w:p w14:paraId="6E4AC1C6" w14:textId="23FF723D" w:rsidR="00A17B60" w:rsidRDefault="00071999" w:rsidP="00BC36E6">
      <w:pPr>
        <w:pStyle w:val="Paragraphedeliste"/>
        <w:numPr>
          <w:ilvl w:val="2"/>
          <w:numId w:val="9"/>
        </w:numPr>
      </w:pPr>
      <w:r>
        <w:t xml:space="preserve">Créer une instance de </w:t>
      </w:r>
      <w:proofErr w:type="spellStart"/>
      <w:r>
        <w:t>Helloworld</w:t>
      </w:r>
      <w:proofErr w:type="spellEnd"/>
      <w:r>
        <w:t xml:space="preserve"> et </w:t>
      </w:r>
      <w:proofErr w:type="spellStart"/>
      <w:r>
        <w:t>socker</w:t>
      </w:r>
      <w:proofErr w:type="spellEnd"/>
      <w:r>
        <w:t xml:space="preserve"> sa référence dans une variable « action » de type </w:t>
      </w:r>
      <w:proofErr w:type="spellStart"/>
      <w:r>
        <w:t>Runnable</w:t>
      </w:r>
      <w:proofErr w:type="spellEnd"/>
      <w:r>
        <w:t>.</w:t>
      </w:r>
    </w:p>
    <w:p w14:paraId="6BF032F0" w14:textId="5F4F35F4" w:rsidR="00071999" w:rsidRDefault="00071999" w:rsidP="00BC36E6">
      <w:pPr>
        <w:pStyle w:val="Paragraphedeliste"/>
        <w:numPr>
          <w:ilvl w:val="2"/>
          <w:numId w:val="9"/>
        </w:numPr>
      </w:pPr>
      <w:r>
        <w:t xml:space="preserve">Appeler la méthode </w:t>
      </w:r>
      <w:proofErr w:type="gramStart"/>
      <w:r>
        <w:t>run(</w:t>
      </w:r>
      <w:proofErr w:type="gramEnd"/>
      <w:r>
        <w:t>) de action.</w:t>
      </w:r>
    </w:p>
    <w:p w14:paraId="7CD5BF55" w14:textId="255C3618" w:rsidR="00071999" w:rsidRDefault="00071999" w:rsidP="00BC36E6">
      <w:pPr>
        <w:pStyle w:val="Paragraphedeliste"/>
        <w:numPr>
          <w:ilvl w:val="0"/>
          <w:numId w:val="9"/>
        </w:numPr>
      </w:pPr>
      <w:r>
        <w:t>Exécuter le programme</w:t>
      </w:r>
    </w:p>
    <w:p w14:paraId="5D93FE33" w14:textId="0AD91270" w:rsidR="00071999" w:rsidRDefault="00071999" w:rsidP="00071999">
      <w:pPr>
        <w:pStyle w:val="Titre3"/>
      </w:pPr>
      <w:r>
        <w:t>Pour aller plus loin</w:t>
      </w:r>
    </w:p>
    <w:p w14:paraId="44A51766" w14:textId="37DEFD9B" w:rsidR="00071999" w:rsidRDefault="00BA2944" w:rsidP="00071999">
      <w:r>
        <w:t xml:space="preserve">Créer un autre classe « action » sur le modèle de </w:t>
      </w:r>
      <w:proofErr w:type="spellStart"/>
      <w:r>
        <w:t>Helloworld</w:t>
      </w:r>
      <w:proofErr w:type="spellEnd"/>
      <w:r>
        <w:t xml:space="preserve"> qui exécute un des exercices de logique</w:t>
      </w:r>
      <w:r w:rsidR="00B42FF5">
        <w:t>.</w:t>
      </w:r>
    </w:p>
    <w:p w14:paraId="00B3FFB3" w14:textId="317D4B33" w:rsidR="00B42FF5" w:rsidRDefault="00B42FF5" w:rsidP="00B42FF5">
      <w:pPr>
        <w:pStyle w:val="Titre2"/>
      </w:pPr>
      <w:r>
        <w:lastRenderedPageBreak/>
        <w:t>Sprint 2 :</w:t>
      </w:r>
      <w:r w:rsidR="00D135C6">
        <w:t xml:space="preserve"> Créer, initialiser et utiliser des items de menu</w:t>
      </w:r>
    </w:p>
    <w:p w14:paraId="75AADD82" w14:textId="4C8C31B7" w:rsidR="00B42FF5" w:rsidRDefault="00B42FF5" w:rsidP="00B42FF5">
      <w:pPr>
        <w:pStyle w:val="Titre3"/>
      </w:pPr>
      <w:r>
        <w:t>Diagramme de classe</w:t>
      </w:r>
    </w:p>
    <w:p w14:paraId="395C15DE" w14:textId="5A54E6C9" w:rsidR="00B42FF5" w:rsidRDefault="00B42FF5" w:rsidP="00B42FF5">
      <w:r w:rsidRPr="00B42FF5">
        <w:rPr>
          <w:noProof/>
        </w:rPr>
        <w:drawing>
          <wp:inline distT="0" distB="0" distL="0" distR="0" wp14:anchorId="25A5E22A" wp14:editId="25326AE2">
            <wp:extent cx="5052060" cy="263742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6" cy="26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792" w14:textId="726CF9C1" w:rsidR="00353437" w:rsidRDefault="00353437" w:rsidP="00353437">
      <w:pPr>
        <w:pStyle w:val="Titre3"/>
      </w:pPr>
      <w:r>
        <w:t>Diagrammes de séquences</w:t>
      </w:r>
    </w:p>
    <w:p w14:paraId="59B65E04" w14:textId="46979FBD" w:rsidR="00EA5A0F" w:rsidRPr="00EA5A0F" w:rsidRDefault="00EA5A0F" w:rsidP="00C454C3">
      <w:pPr>
        <w:pStyle w:val="Titre4"/>
      </w:pPr>
      <w:r>
        <w:t xml:space="preserve">Méthodes de la classe </w:t>
      </w:r>
      <w:proofErr w:type="spellStart"/>
      <w:r>
        <w:t>MenuFactory</w:t>
      </w:r>
      <w:proofErr w:type="spellEnd"/>
    </w:p>
    <w:p w14:paraId="57CA407A" w14:textId="5CA98CD3" w:rsidR="00353437" w:rsidRDefault="00C454C3" w:rsidP="00B42FF5">
      <w:r w:rsidRPr="00EA5A0F">
        <w:rPr>
          <w:noProof/>
        </w:rPr>
        <w:drawing>
          <wp:inline distT="0" distB="0" distL="0" distR="0" wp14:anchorId="6F8C7229" wp14:editId="7A04843B">
            <wp:extent cx="3876030" cy="17297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740" cy="17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AFB" w14:textId="75BFA96A" w:rsidR="00EA5A0F" w:rsidRDefault="00C454C3" w:rsidP="00B42FF5">
      <w:r w:rsidRPr="00353437">
        <w:rPr>
          <w:noProof/>
        </w:rPr>
        <w:drawing>
          <wp:inline distT="0" distB="0" distL="0" distR="0" wp14:anchorId="4CF8E391" wp14:editId="033F16AF">
            <wp:extent cx="3284220" cy="1942142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136" cy="19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514D" w14:textId="56C0DF8D" w:rsidR="009B253B" w:rsidRDefault="009B253B" w:rsidP="009B253B">
      <w:pPr>
        <w:pStyle w:val="Titre4"/>
      </w:pPr>
      <w:r>
        <w:lastRenderedPageBreak/>
        <w:t>Méthode de la classe Main</w:t>
      </w:r>
    </w:p>
    <w:p w14:paraId="182413B9" w14:textId="247CE2F8" w:rsidR="009B253B" w:rsidRDefault="009B253B" w:rsidP="00B42FF5">
      <w:r w:rsidRPr="009B253B">
        <w:rPr>
          <w:noProof/>
        </w:rPr>
        <w:drawing>
          <wp:inline distT="0" distB="0" distL="0" distR="0" wp14:anchorId="69BC6C9A" wp14:editId="5CF3EA6F">
            <wp:extent cx="5877228" cy="35814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8623" cy="35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B51" w14:textId="77777777" w:rsidR="009B253B" w:rsidRDefault="009B253B" w:rsidP="009B253B">
      <w:pPr>
        <w:pStyle w:val="Titre3"/>
      </w:pPr>
      <w:r>
        <w:t>Description des tâches</w:t>
      </w:r>
    </w:p>
    <w:p w14:paraId="661C1311" w14:textId="0C76AD44" w:rsidR="009B253B" w:rsidRDefault="009B253B" w:rsidP="00BC36E6">
      <w:pPr>
        <w:pStyle w:val="Paragraphedeliste"/>
        <w:numPr>
          <w:ilvl w:val="0"/>
          <w:numId w:val="8"/>
        </w:numPr>
      </w:pPr>
      <w:r>
        <w:t>Création de la classe « Item »</w:t>
      </w:r>
    </w:p>
    <w:p w14:paraId="3FE1CF29" w14:textId="55C90DB8" w:rsidR="009B253B" w:rsidRDefault="009B253B" w:rsidP="00BC36E6">
      <w:pPr>
        <w:pStyle w:val="Paragraphedeliste"/>
        <w:numPr>
          <w:ilvl w:val="1"/>
          <w:numId w:val="8"/>
        </w:numPr>
      </w:pPr>
      <w:r>
        <w:t>Ajout de 2 attributs privés</w:t>
      </w:r>
    </w:p>
    <w:p w14:paraId="1D2032B9" w14:textId="376D7EC3" w:rsidR="009B253B" w:rsidRDefault="009B253B" w:rsidP="00BC36E6">
      <w:pPr>
        <w:pStyle w:val="Paragraphedeliste"/>
        <w:numPr>
          <w:ilvl w:val="2"/>
          <w:numId w:val="8"/>
        </w:numPr>
      </w:pPr>
      <w:proofErr w:type="spellStart"/>
      <w:proofErr w:type="gramStart"/>
      <w:r>
        <w:t>name</w:t>
      </w:r>
      <w:proofErr w:type="spellEnd"/>
      <w:proofErr w:type="gramEnd"/>
      <w:r>
        <w:t> : String</w:t>
      </w:r>
    </w:p>
    <w:p w14:paraId="569CE31E" w14:textId="38114FAA" w:rsidR="009B253B" w:rsidRDefault="009B253B" w:rsidP="00BC36E6">
      <w:pPr>
        <w:pStyle w:val="Paragraphedeliste"/>
        <w:numPr>
          <w:ilvl w:val="2"/>
          <w:numId w:val="8"/>
        </w:numPr>
      </w:pPr>
      <w:proofErr w:type="gramStart"/>
      <w:r>
        <w:t>action</w:t>
      </w:r>
      <w:proofErr w:type="gramEnd"/>
      <w:r>
        <w:t xml:space="preserve"> : </w:t>
      </w:r>
      <w:proofErr w:type="spellStart"/>
      <w:r w:rsidR="00102799">
        <w:t>Runnable</w:t>
      </w:r>
      <w:proofErr w:type="spellEnd"/>
    </w:p>
    <w:p w14:paraId="0B2A101E" w14:textId="67C9F67B" w:rsidR="00102799" w:rsidRDefault="00102799" w:rsidP="00BC36E6">
      <w:pPr>
        <w:pStyle w:val="Paragraphedeliste"/>
        <w:numPr>
          <w:ilvl w:val="1"/>
          <w:numId w:val="8"/>
        </w:numPr>
      </w:pPr>
      <w:r>
        <w:t>Ajout des accesseurs getter et setter sur les 2 attributs.</w:t>
      </w:r>
    </w:p>
    <w:p w14:paraId="4A01AFBD" w14:textId="4F61F08C" w:rsidR="00102799" w:rsidRDefault="00102799" w:rsidP="00BC36E6">
      <w:pPr>
        <w:pStyle w:val="Paragraphedeliste"/>
        <w:numPr>
          <w:ilvl w:val="0"/>
          <w:numId w:val="8"/>
        </w:numPr>
      </w:pPr>
      <w:r>
        <w:t>Création de la classe « </w:t>
      </w:r>
      <w:proofErr w:type="spellStart"/>
      <w:r w:rsidR="00EC08C1">
        <w:t>MenuFactory</w:t>
      </w:r>
      <w:proofErr w:type="spellEnd"/>
      <w:r>
        <w:t> »</w:t>
      </w:r>
    </w:p>
    <w:p w14:paraId="585FF4C2" w14:textId="3F774D0C" w:rsidR="00102799" w:rsidRDefault="00102799" w:rsidP="00BC36E6">
      <w:pPr>
        <w:pStyle w:val="Paragraphedeliste"/>
        <w:numPr>
          <w:ilvl w:val="1"/>
          <w:numId w:val="8"/>
        </w:numPr>
      </w:pPr>
      <w:r>
        <w:t xml:space="preserve">Ajout de la méthode </w:t>
      </w:r>
      <w:proofErr w:type="spellStart"/>
      <w:r>
        <w:t>getItemHelloWorld</w:t>
      </w:r>
      <w:proofErr w:type="spellEnd"/>
      <w:r>
        <w:t xml:space="preserve"> qui crée, initialise et retourne un Item</w:t>
      </w:r>
    </w:p>
    <w:p w14:paraId="5ED39442" w14:textId="1D7B3298" w:rsidR="00102799" w:rsidRDefault="00102799" w:rsidP="00BC36E6">
      <w:pPr>
        <w:pStyle w:val="Paragraphedeliste"/>
        <w:numPr>
          <w:ilvl w:val="2"/>
          <w:numId w:val="8"/>
        </w:numPr>
      </w:pPr>
      <w:r>
        <w:t>Créer un nouvel Item</w:t>
      </w:r>
    </w:p>
    <w:p w14:paraId="1A50B99A" w14:textId="3B23FB36" w:rsidR="00102799" w:rsidRDefault="00102799" w:rsidP="00BC36E6">
      <w:pPr>
        <w:pStyle w:val="Paragraphedeliste"/>
        <w:numPr>
          <w:ilvl w:val="2"/>
          <w:numId w:val="8"/>
        </w:numPr>
      </w:pPr>
      <w:r>
        <w:t>Lui donnée le nom « Hello world » grâce au setter</w:t>
      </w:r>
    </w:p>
    <w:p w14:paraId="6E69215A" w14:textId="5B58B884" w:rsidR="00102799" w:rsidRDefault="00102799" w:rsidP="00BC36E6">
      <w:pPr>
        <w:pStyle w:val="Paragraphedeliste"/>
        <w:numPr>
          <w:ilvl w:val="2"/>
          <w:numId w:val="8"/>
        </w:numPr>
      </w:pPr>
      <w:r>
        <w:t xml:space="preserve">Créer </w:t>
      </w:r>
      <w:r w:rsidR="00803867">
        <w:t xml:space="preserve">nouveau </w:t>
      </w:r>
      <w:proofErr w:type="spellStart"/>
      <w:r w:rsidR="00803867">
        <w:t>HelloWorld</w:t>
      </w:r>
      <w:proofErr w:type="spellEnd"/>
      <w:r w:rsidR="00803867">
        <w:t xml:space="preserve"> et l’attribuer à l’item grâce au setter</w:t>
      </w:r>
    </w:p>
    <w:p w14:paraId="3D9469A5" w14:textId="0C18495C" w:rsidR="00803867" w:rsidRDefault="00803867" w:rsidP="00BC36E6">
      <w:pPr>
        <w:pStyle w:val="Paragraphedeliste"/>
        <w:numPr>
          <w:ilvl w:val="1"/>
          <w:numId w:val="8"/>
        </w:numPr>
      </w:pPr>
      <w:r>
        <w:t xml:space="preserve">Ajout de la méthode </w:t>
      </w:r>
      <w:proofErr w:type="spellStart"/>
      <w:r>
        <w:t>getItemNombresPremier</w:t>
      </w:r>
      <w:proofErr w:type="spellEnd"/>
      <w:r>
        <w:t xml:space="preserve"> qui crée, initialise et retourne un Item</w:t>
      </w:r>
    </w:p>
    <w:p w14:paraId="01A5B497" w14:textId="77777777" w:rsidR="00803867" w:rsidRDefault="00803867" w:rsidP="00BC36E6">
      <w:pPr>
        <w:pStyle w:val="Paragraphedeliste"/>
        <w:numPr>
          <w:ilvl w:val="2"/>
          <w:numId w:val="8"/>
        </w:numPr>
      </w:pPr>
      <w:r>
        <w:t>Créer un nouvel Item</w:t>
      </w:r>
    </w:p>
    <w:p w14:paraId="4D0DA992" w14:textId="3284080B" w:rsidR="00803867" w:rsidRDefault="00803867" w:rsidP="00BC36E6">
      <w:pPr>
        <w:pStyle w:val="Paragraphedeliste"/>
        <w:numPr>
          <w:ilvl w:val="2"/>
          <w:numId w:val="8"/>
        </w:numPr>
      </w:pPr>
      <w:r>
        <w:t>Lui donnée le nom « Nombres premiers » grâce au setter</w:t>
      </w:r>
    </w:p>
    <w:p w14:paraId="202F2008" w14:textId="7742AA12" w:rsidR="00803867" w:rsidRDefault="00803867" w:rsidP="00BC36E6">
      <w:pPr>
        <w:pStyle w:val="Paragraphedeliste"/>
        <w:numPr>
          <w:ilvl w:val="2"/>
          <w:numId w:val="8"/>
        </w:numPr>
      </w:pPr>
      <w:r>
        <w:t xml:space="preserve">Créer nouveau </w:t>
      </w:r>
      <w:proofErr w:type="spellStart"/>
      <w:r>
        <w:t>NombresPremiers</w:t>
      </w:r>
      <w:proofErr w:type="spellEnd"/>
      <w:r>
        <w:t xml:space="preserve"> et l’attribuer à l’item grâce au setter</w:t>
      </w:r>
    </w:p>
    <w:p w14:paraId="4FE0E013" w14:textId="7F19C736" w:rsidR="00EC08C1" w:rsidRDefault="00803867" w:rsidP="00BC36E6">
      <w:pPr>
        <w:pStyle w:val="Paragraphedeliste"/>
        <w:numPr>
          <w:ilvl w:val="1"/>
          <w:numId w:val="8"/>
        </w:numPr>
      </w:pPr>
      <w:r>
        <w:t>Refactoriser les 2 méthodes cré</w:t>
      </w:r>
      <w:r w:rsidR="00EC08C1">
        <w:t>é</w:t>
      </w:r>
      <w:r>
        <w:t xml:space="preserve">es en regroupant le code commun </w:t>
      </w:r>
    </w:p>
    <w:p w14:paraId="75AB8D92" w14:textId="1AFC5FAD" w:rsidR="00803867" w:rsidRDefault="00EC08C1" w:rsidP="00BC36E6">
      <w:pPr>
        <w:pStyle w:val="Paragraphedeliste"/>
        <w:numPr>
          <w:ilvl w:val="2"/>
          <w:numId w:val="8"/>
        </w:numPr>
      </w:pPr>
      <w:r>
        <w:t>Ajouter</w:t>
      </w:r>
      <w:r w:rsidR="00803867">
        <w:t xml:space="preserve"> une méthode privée </w:t>
      </w:r>
      <w:proofErr w:type="spellStart"/>
      <w:proofErr w:type="gramStart"/>
      <w:r w:rsidR="00803867">
        <w:t>createItem</w:t>
      </w:r>
      <w:proofErr w:type="spellEnd"/>
      <w:r w:rsidR="00803867">
        <w:t>(</w:t>
      </w:r>
      <w:proofErr w:type="spellStart"/>
      <w:proofErr w:type="gramEnd"/>
      <w:r w:rsidR="00803867">
        <w:t>name</w:t>
      </w:r>
      <w:proofErr w:type="spellEnd"/>
      <w:r w:rsidR="00803867">
        <w:t> :String, action :</w:t>
      </w:r>
      <w:proofErr w:type="spellStart"/>
      <w:r w:rsidR="00803867">
        <w:t>Runnable</w:t>
      </w:r>
      <w:proofErr w:type="spellEnd"/>
      <w:r w:rsidR="00803867">
        <w:t>) :Item</w:t>
      </w:r>
    </w:p>
    <w:p w14:paraId="5EEF2977" w14:textId="25ECBF12" w:rsidR="00EC08C1" w:rsidRDefault="00EC08C1" w:rsidP="00BC36E6">
      <w:pPr>
        <w:pStyle w:val="Paragraphedeliste"/>
        <w:numPr>
          <w:ilvl w:val="2"/>
          <w:numId w:val="8"/>
        </w:numPr>
      </w:pPr>
      <w:r>
        <w:t>Déplacer le code commun des 2 méthodes.</w:t>
      </w:r>
    </w:p>
    <w:p w14:paraId="066AE50B" w14:textId="0F533B53" w:rsidR="00EC08C1" w:rsidRDefault="00EC08C1" w:rsidP="00BC36E6">
      <w:pPr>
        <w:pStyle w:val="Paragraphedeliste"/>
        <w:numPr>
          <w:ilvl w:val="2"/>
          <w:numId w:val="8"/>
        </w:numPr>
      </w:pPr>
      <w:r>
        <w:t>Appeler la nouvelle méthode dans les 2 autres.</w:t>
      </w:r>
    </w:p>
    <w:p w14:paraId="07178B5D" w14:textId="1A2C0B17" w:rsidR="00EC08C1" w:rsidRDefault="00EC08C1" w:rsidP="00BC36E6">
      <w:pPr>
        <w:pStyle w:val="Paragraphedeliste"/>
        <w:numPr>
          <w:ilvl w:val="0"/>
          <w:numId w:val="8"/>
        </w:numPr>
      </w:pPr>
      <w:r>
        <w:t>Réécriture du code de la méthode main</w:t>
      </w:r>
    </w:p>
    <w:p w14:paraId="26B24055" w14:textId="5F891879" w:rsidR="00EC08C1" w:rsidRDefault="00EC08C1" w:rsidP="00BC36E6">
      <w:pPr>
        <w:pStyle w:val="Paragraphedeliste"/>
        <w:numPr>
          <w:ilvl w:val="1"/>
          <w:numId w:val="8"/>
        </w:numPr>
      </w:pPr>
      <w:r>
        <w:t>Création et initialisation des objets</w:t>
      </w:r>
    </w:p>
    <w:p w14:paraId="297CBDEA" w14:textId="71D718F0" w:rsidR="00EC08C1" w:rsidRDefault="00EC08C1" w:rsidP="00BC36E6">
      <w:pPr>
        <w:pStyle w:val="Paragraphedeliste"/>
        <w:numPr>
          <w:ilvl w:val="2"/>
          <w:numId w:val="8"/>
        </w:numPr>
      </w:pPr>
      <w:r>
        <w:t xml:space="preserve">Créer un </w:t>
      </w:r>
      <w:proofErr w:type="spellStart"/>
      <w:r>
        <w:t>MenuFactory</w:t>
      </w:r>
      <w:proofErr w:type="spellEnd"/>
    </w:p>
    <w:p w14:paraId="63E49E14" w14:textId="5B453CCE" w:rsidR="00EC08C1" w:rsidRDefault="00EC08C1" w:rsidP="00BC36E6">
      <w:pPr>
        <w:pStyle w:val="Paragraphedeliste"/>
        <w:numPr>
          <w:ilvl w:val="2"/>
          <w:numId w:val="8"/>
        </w:numPr>
      </w:pPr>
      <w:r>
        <w:t xml:space="preserve">Grâce </w:t>
      </w:r>
      <w:r w:rsidR="00C10A59">
        <w:t xml:space="preserve">aux méthodes de la </w:t>
      </w:r>
      <w:proofErr w:type="spellStart"/>
      <w:r w:rsidR="00C10A59">
        <w:t>factory</w:t>
      </w:r>
      <w:proofErr w:type="spellEnd"/>
      <w:r w:rsidR="00C10A59">
        <w:t xml:space="preserve"> récupérer les Item et les sauver dans un tableau</w:t>
      </w:r>
    </w:p>
    <w:p w14:paraId="09904CEB" w14:textId="3392F1C5" w:rsidR="00C10A59" w:rsidRDefault="00C10A59" w:rsidP="00BC36E6">
      <w:pPr>
        <w:pStyle w:val="Paragraphedeliste"/>
        <w:numPr>
          <w:ilvl w:val="1"/>
          <w:numId w:val="8"/>
        </w:numPr>
      </w:pPr>
      <w:r>
        <w:t>Afficher la clé et nom des items</w:t>
      </w:r>
      <w:r>
        <w:br/>
      </w:r>
      <w:r w:rsidRPr="00C10A59">
        <w:rPr>
          <w:rFonts w:ascii="JetBrains Mono" w:hAnsi="JetBrains Mono"/>
        </w:rPr>
        <w:t>(1) Hello Word</w:t>
      </w:r>
      <w:r w:rsidRPr="00C10A59">
        <w:rPr>
          <w:rFonts w:ascii="JetBrains Mono" w:hAnsi="JetBrains Mono"/>
        </w:rPr>
        <w:br/>
        <w:t>(2) Nombres premiers</w:t>
      </w:r>
    </w:p>
    <w:p w14:paraId="22664A5B" w14:textId="13493DAF" w:rsidR="00C10A59" w:rsidRDefault="00C10A59" w:rsidP="00BC36E6">
      <w:pPr>
        <w:pStyle w:val="Paragraphedeliste"/>
        <w:numPr>
          <w:ilvl w:val="1"/>
          <w:numId w:val="8"/>
        </w:numPr>
      </w:pPr>
      <w:r>
        <w:t>Demander à l’utilisateur de faire un choix</w:t>
      </w:r>
    </w:p>
    <w:p w14:paraId="7BD0191E" w14:textId="1618C06E" w:rsidR="00C10A59" w:rsidRDefault="00415275" w:rsidP="00BC36E6">
      <w:pPr>
        <w:pStyle w:val="Paragraphedeliste"/>
        <w:numPr>
          <w:ilvl w:val="1"/>
          <w:numId w:val="8"/>
        </w:numPr>
      </w:pPr>
      <w:r>
        <w:t>Exécuter l’action choisie</w:t>
      </w:r>
    </w:p>
    <w:p w14:paraId="4E9AEA7E" w14:textId="2630C938" w:rsidR="00415275" w:rsidRDefault="00415275" w:rsidP="00BC36E6">
      <w:pPr>
        <w:pStyle w:val="Paragraphedeliste"/>
        <w:numPr>
          <w:ilvl w:val="2"/>
          <w:numId w:val="8"/>
        </w:numPr>
      </w:pPr>
      <w:r>
        <w:t>Récupérer l’Item choisi dans le tableau</w:t>
      </w:r>
    </w:p>
    <w:p w14:paraId="53D4DDB0" w14:textId="7A37A7E4" w:rsidR="00415275" w:rsidRDefault="00415275" w:rsidP="00BC36E6">
      <w:pPr>
        <w:pStyle w:val="Paragraphedeliste"/>
        <w:numPr>
          <w:ilvl w:val="2"/>
          <w:numId w:val="8"/>
        </w:numPr>
      </w:pPr>
      <w:r>
        <w:t>Récupérer l’action dans l’Item</w:t>
      </w:r>
    </w:p>
    <w:p w14:paraId="4430D428" w14:textId="607BF775" w:rsidR="00415275" w:rsidRDefault="00415275" w:rsidP="00BC36E6">
      <w:pPr>
        <w:pStyle w:val="Paragraphedeliste"/>
        <w:numPr>
          <w:ilvl w:val="2"/>
          <w:numId w:val="8"/>
        </w:numPr>
      </w:pPr>
      <w:r>
        <w:t xml:space="preserve">Lancer la méthode </w:t>
      </w:r>
      <w:proofErr w:type="gramStart"/>
      <w:r>
        <w:t>run(</w:t>
      </w:r>
      <w:proofErr w:type="gramEnd"/>
      <w:r>
        <w:t>) de l’action</w:t>
      </w:r>
    </w:p>
    <w:p w14:paraId="0ED12BBC" w14:textId="7EC8E4D3" w:rsidR="00415275" w:rsidRDefault="00415275" w:rsidP="00415275">
      <w:pPr>
        <w:pStyle w:val="Titre3"/>
      </w:pPr>
      <w:r>
        <w:t>Pour aller plus loin</w:t>
      </w:r>
    </w:p>
    <w:p w14:paraId="7BFF5D32" w14:textId="1384CF34" w:rsidR="00415275" w:rsidRDefault="00415275" w:rsidP="00415275">
      <w:r>
        <w:t>Créer une nouvelle action et l’ajouter au menu sur le même modèle que les 2 autres</w:t>
      </w:r>
    </w:p>
    <w:p w14:paraId="4C857E64" w14:textId="6995E2A5" w:rsidR="00BC36E6" w:rsidRDefault="00BC36E6" w:rsidP="00BC36E6">
      <w:pPr>
        <w:pStyle w:val="Titre2"/>
      </w:pPr>
      <w:r>
        <w:lastRenderedPageBreak/>
        <w:t xml:space="preserve">Sprint </w:t>
      </w:r>
      <w:r>
        <w:t>3</w:t>
      </w:r>
      <w:r>
        <w:t xml:space="preserve"> : Créer, initialiser et utiliser </w:t>
      </w:r>
      <w:r>
        <w:t>un menu en MVC (Model, Vue, Contrôleur)</w:t>
      </w:r>
    </w:p>
    <w:p w14:paraId="384E99C5" w14:textId="592E837C" w:rsidR="00BC36E6" w:rsidRDefault="00BC36E6" w:rsidP="00BC36E6">
      <w:pPr>
        <w:pStyle w:val="Titre3"/>
      </w:pPr>
      <w:r>
        <w:t>Diagramme de classe</w:t>
      </w:r>
    </w:p>
    <w:p w14:paraId="68770F2D" w14:textId="555A0936" w:rsidR="00331FDB" w:rsidRPr="00331FDB" w:rsidRDefault="00331FDB" w:rsidP="00331FDB">
      <w:r w:rsidRPr="00331FDB">
        <w:drawing>
          <wp:inline distT="0" distB="0" distL="0" distR="0" wp14:anchorId="7A202F09" wp14:editId="5BCE3527">
            <wp:extent cx="5930813" cy="2971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174" cy="29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AE86" w14:textId="7C978986" w:rsidR="00A81591" w:rsidRPr="00A81591" w:rsidRDefault="00A81591" w:rsidP="00331FDB">
      <w:pPr>
        <w:pStyle w:val="Titre3"/>
      </w:pPr>
      <w:r>
        <w:t xml:space="preserve">Diagramme de séquence de la méthode </w:t>
      </w:r>
      <w:proofErr w:type="spellStart"/>
      <w:r>
        <w:t>MenuFactory.getMenu</w:t>
      </w:r>
      <w:proofErr w:type="spellEnd"/>
      <w:r>
        <w:t>()</w:t>
      </w:r>
    </w:p>
    <w:p w14:paraId="69996EB1" w14:textId="101226EB" w:rsidR="00A81591" w:rsidRPr="00A81591" w:rsidRDefault="00A81591" w:rsidP="00A81591">
      <w:r w:rsidRPr="00A81591">
        <w:drawing>
          <wp:inline distT="0" distB="0" distL="0" distR="0" wp14:anchorId="236BAD89" wp14:editId="11EE5624">
            <wp:extent cx="5545691" cy="36804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161" cy="36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B611" w14:textId="03181A22" w:rsidR="00BC36E6" w:rsidRDefault="00BC36E6" w:rsidP="00BC36E6">
      <w:pPr>
        <w:pStyle w:val="Titre3"/>
      </w:pPr>
      <w:r>
        <w:t>Description des tâches</w:t>
      </w:r>
    </w:p>
    <w:p w14:paraId="4EAF306A" w14:textId="148517DC" w:rsidR="00BC36E6" w:rsidRDefault="003E739D" w:rsidP="00BC36E6">
      <w:pPr>
        <w:pStyle w:val="Paragraphedeliste"/>
        <w:numPr>
          <w:ilvl w:val="0"/>
          <w:numId w:val="7"/>
        </w:numPr>
      </w:pPr>
      <w:r>
        <w:t>Créer la classe « </w:t>
      </w:r>
      <w:proofErr w:type="spellStart"/>
      <w:r>
        <w:t>MenuModel</w:t>
      </w:r>
      <w:proofErr w:type="spellEnd"/>
      <w:r>
        <w:t> »</w:t>
      </w:r>
    </w:p>
    <w:p w14:paraId="50F10725" w14:textId="487F5FCE" w:rsidR="003E739D" w:rsidRDefault="003E739D" w:rsidP="003E739D">
      <w:pPr>
        <w:pStyle w:val="Paragraphedeliste"/>
        <w:numPr>
          <w:ilvl w:val="1"/>
          <w:numId w:val="7"/>
        </w:numPr>
      </w:pPr>
      <w:r>
        <w:t>Ajouter 1 attribut</w:t>
      </w:r>
      <w:r w:rsidR="00B460BB">
        <w:t xml:space="preserve"> privé</w:t>
      </w:r>
      <w:r>
        <w:t xml:space="preserve"> </w:t>
      </w:r>
      <w:proofErr w:type="spellStart"/>
      <w:r>
        <w:t>itemList</w:t>
      </w:r>
      <w:proofErr w:type="spellEnd"/>
      <w:r>
        <w:t> :</w:t>
      </w:r>
      <w:r w:rsidR="003A5DF8">
        <w:t xml:space="preserve"> </w:t>
      </w:r>
      <w:proofErr w:type="spellStart"/>
      <w:r>
        <w:t>ArrayList</w:t>
      </w:r>
      <w:proofErr w:type="spellEnd"/>
      <w:r>
        <w:t>&lt;Item&gt; et l’initialiser avec une nouvelle instance.</w:t>
      </w:r>
    </w:p>
    <w:p w14:paraId="6E5CC8C9" w14:textId="612D2C5E" w:rsidR="003E739D" w:rsidRDefault="003E739D" w:rsidP="003E739D">
      <w:pPr>
        <w:pStyle w:val="Paragraphedeliste"/>
        <w:numPr>
          <w:ilvl w:val="1"/>
          <w:numId w:val="7"/>
        </w:numPr>
      </w:pPr>
      <w:r>
        <w:t>Ajouter 3 méthodes</w:t>
      </w:r>
      <w:r w:rsidR="00B321C0">
        <w:t xml:space="preserve"> publique</w:t>
      </w:r>
      <w:r w:rsidR="00244A1C">
        <w:t>s</w:t>
      </w:r>
    </w:p>
    <w:p w14:paraId="5424DC6F" w14:textId="598B2BF0" w:rsidR="003E739D" w:rsidRDefault="003E739D" w:rsidP="003E739D">
      <w:pPr>
        <w:pStyle w:val="Paragraphedeliste"/>
        <w:numPr>
          <w:ilvl w:val="2"/>
          <w:numId w:val="7"/>
        </w:numPr>
      </w:pPr>
      <w:r>
        <w:t xml:space="preserve"> + </w:t>
      </w:r>
      <w:proofErr w:type="spellStart"/>
      <w:proofErr w:type="gramStart"/>
      <w:r>
        <w:t>addItem</w:t>
      </w:r>
      <w:proofErr w:type="spellEnd"/>
      <w:r>
        <w:t>(</w:t>
      </w:r>
      <w:proofErr w:type="gramEnd"/>
      <w:r>
        <w:t>item :</w:t>
      </w:r>
      <w:r w:rsidR="003A5DF8">
        <w:t xml:space="preserve"> </w:t>
      </w:r>
      <w:r>
        <w:t>Item) </w:t>
      </w:r>
      <w:r w:rsidR="00B321C0">
        <w:br/>
        <w:t xml:space="preserve">le code ajoute la valeur du paramètre item à la fin de la liste </w:t>
      </w:r>
      <w:proofErr w:type="spellStart"/>
      <w:r w:rsidR="00B321C0">
        <w:t>itemList</w:t>
      </w:r>
      <w:proofErr w:type="spellEnd"/>
      <w:r w:rsidR="00B321C0">
        <w:t>.</w:t>
      </w:r>
    </w:p>
    <w:p w14:paraId="725609B7" w14:textId="608543AA" w:rsidR="00B321C0" w:rsidRDefault="00B321C0" w:rsidP="003E739D">
      <w:pPr>
        <w:pStyle w:val="Paragraphedeliste"/>
        <w:numPr>
          <w:ilvl w:val="2"/>
          <w:numId w:val="7"/>
        </w:numPr>
      </w:pPr>
      <w:r>
        <w:t xml:space="preserve"> + </w:t>
      </w:r>
      <w:proofErr w:type="spellStart"/>
      <w:proofErr w:type="gramStart"/>
      <w:r>
        <w:t>getItem</w:t>
      </w:r>
      <w:proofErr w:type="spellEnd"/>
      <w:r>
        <w:t>(</w:t>
      </w:r>
      <w:proofErr w:type="gramEnd"/>
      <w:r>
        <w:t>pos :</w:t>
      </w:r>
      <w:r w:rsidR="003A5DF8">
        <w:t xml:space="preserve"> </w:t>
      </w:r>
      <w:proofErr w:type="spellStart"/>
      <w:r>
        <w:t>int</w:t>
      </w:r>
      <w:proofErr w:type="spellEnd"/>
      <w:r>
        <w:t>) :</w:t>
      </w:r>
      <w:r w:rsidR="003A5DF8">
        <w:t xml:space="preserve"> </w:t>
      </w:r>
      <w:r>
        <w:t>Item</w:t>
      </w:r>
      <w:r>
        <w:br/>
        <w:t xml:space="preserve">le code retourne la référence de l’Item en position pos dans </w:t>
      </w:r>
      <w:proofErr w:type="spellStart"/>
      <w:r>
        <w:t>itemList</w:t>
      </w:r>
      <w:proofErr w:type="spellEnd"/>
      <w:r>
        <w:br/>
        <w:t xml:space="preserve">si pos ne correspond à aucun éléments de </w:t>
      </w:r>
      <w:proofErr w:type="spellStart"/>
      <w:r>
        <w:t>itemList</w:t>
      </w:r>
      <w:proofErr w:type="spellEnd"/>
      <w:r>
        <w:t xml:space="preserve"> la méthode retourne </w:t>
      </w:r>
      <w:proofErr w:type="spellStart"/>
      <w:r>
        <w:t>null</w:t>
      </w:r>
      <w:proofErr w:type="spellEnd"/>
      <w:r>
        <w:t>.</w:t>
      </w:r>
    </w:p>
    <w:p w14:paraId="0DEAC545" w14:textId="7381C365" w:rsidR="007F1924" w:rsidRDefault="007F1924" w:rsidP="003E739D">
      <w:pPr>
        <w:pStyle w:val="Paragraphedeliste"/>
        <w:numPr>
          <w:ilvl w:val="2"/>
          <w:numId w:val="7"/>
        </w:numPr>
      </w:pPr>
      <w:r>
        <w:t xml:space="preserve"> + </w:t>
      </w:r>
      <w:proofErr w:type="gramStart"/>
      <w:r>
        <w:t>size(</w:t>
      </w:r>
      <w:proofErr w:type="gramEnd"/>
      <w:r>
        <w:t>) :</w:t>
      </w:r>
      <w:r w:rsidR="003A5DF8">
        <w:t xml:space="preserve"> </w:t>
      </w:r>
      <w:proofErr w:type="spellStart"/>
      <w:r>
        <w:t>int</w:t>
      </w:r>
      <w:proofErr w:type="spellEnd"/>
      <w:r>
        <w:br/>
        <w:t xml:space="preserve">le code retourne le nombre d’Item dans </w:t>
      </w:r>
      <w:proofErr w:type="spellStart"/>
      <w:r>
        <w:t>itemList</w:t>
      </w:r>
      <w:proofErr w:type="spellEnd"/>
      <w:r>
        <w:t>.</w:t>
      </w:r>
    </w:p>
    <w:p w14:paraId="686D3D8F" w14:textId="5C4270C4" w:rsidR="00B330D0" w:rsidRDefault="00B330D0" w:rsidP="00B330D0">
      <w:pPr>
        <w:pStyle w:val="Paragraphedeliste"/>
        <w:numPr>
          <w:ilvl w:val="0"/>
          <w:numId w:val="7"/>
        </w:numPr>
      </w:pPr>
      <w:r>
        <w:lastRenderedPageBreak/>
        <w:t>Créer la classe « </w:t>
      </w:r>
      <w:proofErr w:type="spellStart"/>
      <w:r>
        <w:t>MenuVue</w:t>
      </w:r>
      <w:proofErr w:type="spellEnd"/>
      <w:r>
        <w:t> »</w:t>
      </w:r>
    </w:p>
    <w:p w14:paraId="7BECFF25" w14:textId="4FCB621A" w:rsidR="00B330D0" w:rsidRDefault="00B330D0" w:rsidP="00B330D0">
      <w:pPr>
        <w:pStyle w:val="Paragraphedeliste"/>
        <w:numPr>
          <w:ilvl w:val="1"/>
          <w:numId w:val="7"/>
        </w:numPr>
      </w:pPr>
      <w:r>
        <w:t>Ajouter</w:t>
      </w:r>
      <w:r w:rsidR="001D0D32">
        <w:t xml:space="preserve"> 1 attribut</w:t>
      </w:r>
      <w:r w:rsidR="00B460BB">
        <w:t xml:space="preserve"> privé</w:t>
      </w:r>
      <w:r w:rsidR="001D0D32">
        <w:t xml:space="preserve"> input :</w:t>
      </w:r>
      <w:r w:rsidR="003A5DF8">
        <w:t xml:space="preserve"> </w:t>
      </w:r>
      <w:r w:rsidR="001D0D32">
        <w:t>Scanner</w:t>
      </w:r>
    </w:p>
    <w:p w14:paraId="2834CD84" w14:textId="317B87C0" w:rsidR="001D0D32" w:rsidRDefault="001D0D32" w:rsidP="001D0D32">
      <w:pPr>
        <w:pStyle w:val="Paragraphedeliste"/>
        <w:numPr>
          <w:ilvl w:val="2"/>
          <w:numId w:val="7"/>
        </w:numPr>
      </w:pPr>
      <w:r>
        <w:t>Initialiser l’attribut avec un nouveau Scanner pointant sur « System.in »</w:t>
      </w:r>
    </w:p>
    <w:p w14:paraId="6B13A544" w14:textId="12E46ADB" w:rsidR="001D0D32" w:rsidRPr="00551A8F" w:rsidRDefault="001D0D32" w:rsidP="002E70A7">
      <w:pPr>
        <w:pStyle w:val="Paragraphedeliste"/>
        <w:numPr>
          <w:ilvl w:val="1"/>
          <w:numId w:val="7"/>
        </w:numPr>
        <w:rPr>
          <w:rFonts w:ascii="JetBrains Mono" w:hAnsi="JetBrains Mono"/>
        </w:rPr>
      </w:pPr>
      <w:r>
        <w:t>Ajouter 1 méthode</w:t>
      </w:r>
      <w:r w:rsidR="00244A1C">
        <w:t xml:space="preserve"> publique</w:t>
      </w:r>
      <w:r>
        <w:t xml:space="preserve"> « + </w:t>
      </w:r>
      <w:proofErr w:type="spellStart"/>
      <w:proofErr w:type="gramStart"/>
      <w:r>
        <w:t>saisirMenu</w:t>
      </w:r>
      <w:proofErr w:type="spellEnd"/>
      <w:r>
        <w:t>(</w:t>
      </w:r>
      <w:proofErr w:type="gramEnd"/>
      <w:r>
        <w:t xml:space="preserve">menu : </w:t>
      </w:r>
      <w:proofErr w:type="spellStart"/>
      <w:r>
        <w:t>MenuModel</w:t>
      </w:r>
      <w:proofErr w:type="spellEnd"/>
      <w:r>
        <w:t>) : String</w:t>
      </w:r>
      <w:r>
        <w:br/>
        <w:t>le code affiche les items du menu, demande le choix de l’utilisateur, saisi le choix grâce à input et retourne ce choix</w:t>
      </w:r>
      <w:r w:rsidR="00B460BB">
        <w:t>.</w:t>
      </w:r>
      <w:r w:rsidR="00551A8F">
        <w:br/>
      </w:r>
      <w:r w:rsidR="00551A8F" w:rsidRPr="00551A8F">
        <w:rPr>
          <w:rFonts w:ascii="JetBrains Mono" w:hAnsi="JetBrains Mono"/>
        </w:rPr>
        <w:t>( 1) Hello Word</w:t>
      </w:r>
      <w:r w:rsidR="00551A8F" w:rsidRPr="00551A8F">
        <w:rPr>
          <w:rFonts w:ascii="JetBrains Mono" w:hAnsi="JetBrains Mono"/>
        </w:rPr>
        <w:br/>
      </w:r>
      <w:r w:rsidR="00551A8F" w:rsidRPr="00551A8F">
        <w:rPr>
          <w:rFonts w:ascii="JetBrains Mono" w:hAnsi="JetBrains Mono"/>
        </w:rPr>
        <w:t>( 2) Nombres premiers</w:t>
      </w:r>
      <w:r w:rsidR="00551A8F" w:rsidRPr="00551A8F">
        <w:rPr>
          <w:rFonts w:ascii="JetBrains Mono" w:hAnsi="JetBrains Mono"/>
        </w:rPr>
        <w:br/>
      </w:r>
      <w:r w:rsidR="00551A8F" w:rsidRPr="00551A8F">
        <w:rPr>
          <w:rFonts w:ascii="JetBrains Mono" w:hAnsi="JetBrains Mono"/>
        </w:rPr>
        <w:t>choix :</w:t>
      </w:r>
    </w:p>
    <w:p w14:paraId="350BBF8B" w14:textId="2BCD7300" w:rsidR="00244A1C" w:rsidRDefault="00244A1C" w:rsidP="00244A1C">
      <w:pPr>
        <w:pStyle w:val="Paragraphedeliste"/>
        <w:numPr>
          <w:ilvl w:val="0"/>
          <w:numId w:val="7"/>
        </w:numPr>
      </w:pPr>
      <w:r>
        <w:t>Créer la classe « </w:t>
      </w:r>
      <w:proofErr w:type="spellStart"/>
      <w:r>
        <w:t>MenuControler</w:t>
      </w:r>
      <w:proofErr w:type="spellEnd"/>
      <w:r>
        <w:t> »</w:t>
      </w:r>
    </w:p>
    <w:p w14:paraId="03C196CD" w14:textId="1D0BF4FB" w:rsidR="00244A1C" w:rsidRDefault="00244A1C" w:rsidP="00244A1C">
      <w:pPr>
        <w:pStyle w:val="Paragraphedeliste"/>
        <w:numPr>
          <w:ilvl w:val="1"/>
          <w:numId w:val="7"/>
        </w:numPr>
      </w:pPr>
      <w:r>
        <w:t>Ajouter 2 attributs privés</w:t>
      </w:r>
    </w:p>
    <w:p w14:paraId="232FD988" w14:textId="4661FDDF" w:rsidR="00244A1C" w:rsidRDefault="00244A1C" w:rsidP="00244A1C">
      <w:pPr>
        <w:pStyle w:val="Paragraphedeliste"/>
        <w:numPr>
          <w:ilvl w:val="2"/>
          <w:numId w:val="7"/>
        </w:numPr>
      </w:pPr>
      <w:r>
        <w:t xml:space="preserve"> – model : </w:t>
      </w:r>
      <w:proofErr w:type="spellStart"/>
      <w:r>
        <w:t>MenuModel</w:t>
      </w:r>
      <w:proofErr w:type="spellEnd"/>
    </w:p>
    <w:p w14:paraId="38552011" w14:textId="5431F672" w:rsidR="00244A1C" w:rsidRDefault="00244A1C" w:rsidP="00244A1C">
      <w:pPr>
        <w:pStyle w:val="Paragraphedeliste"/>
        <w:numPr>
          <w:ilvl w:val="2"/>
          <w:numId w:val="7"/>
        </w:numPr>
      </w:pPr>
      <w:r>
        <w:t xml:space="preserve"> – vue : </w:t>
      </w:r>
      <w:proofErr w:type="spellStart"/>
      <w:r>
        <w:t>MenuVue</w:t>
      </w:r>
      <w:proofErr w:type="spellEnd"/>
    </w:p>
    <w:p w14:paraId="1BC85DE4" w14:textId="7DD879C0" w:rsidR="003A5DF8" w:rsidRDefault="003A5DF8" w:rsidP="003A5DF8">
      <w:pPr>
        <w:pStyle w:val="Paragraphedeliste"/>
        <w:numPr>
          <w:ilvl w:val="1"/>
          <w:numId w:val="7"/>
        </w:numPr>
      </w:pPr>
      <w:r>
        <w:t>Ajouter 2 accesseurs publique en écriture (setter). 1 par attribut</w:t>
      </w:r>
    </w:p>
    <w:p w14:paraId="66F294D4" w14:textId="6980FC5A" w:rsidR="003A5DF8" w:rsidRDefault="003A5DF8" w:rsidP="003A5DF8">
      <w:pPr>
        <w:pStyle w:val="Paragraphedeliste"/>
        <w:numPr>
          <w:ilvl w:val="1"/>
          <w:numId w:val="7"/>
        </w:numPr>
      </w:pPr>
      <w:r>
        <w:t xml:space="preserve">Ajouter une méthode publique + </w:t>
      </w:r>
      <w:proofErr w:type="spellStart"/>
      <w:proofErr w:type="gramStart"/>
      <w:r>
        <w:t>getAction</w:t>
      </w:r>
      <w:proofErr w:type="spellEnd"/>
      <w:r>
        <w:t>(</w:t>
      </w:r>
      <w:proofErr w:type="gramEnd"/>
      <w:r>
        <w:t>) :</w:t>
      </w:r>
      <w:proofErr w:type="spellStart"/>
      <w:r>
        <w:t>Runnable</w:t>
      </w:r>
      <w:proofErr w:type="spellEnd"/>
      <w:r>
        <w:t>.</w:t>
      </w:r>
    </w:p>
    <w:p w14:paraId="145DF2F2" w14:textId="683EEC84" w:rsidR="003A5DF8" w:rsidRDefault="00551A8F" w:rsidP="003A5DF8">
      <w:pPr>
        <w:pStyle w:val="Paragraphedeliste"/>
        <w:numPr>
          <w:ilvl w:val="2"/>
          <w:numId w:val="7"/>
        </w:numPr>
      </w:pPr>
      <w:r>
        <w:t>Récupération du choix de l’utilisateur grâce à la vue</w:t>
      </w:r>
    </w:p>
    <w:p w14:paraId="510478C4" w14:textId="2A6A494A" w:rsidR="00551A8F" w:rsidRDefault="00551A8F" w:rsidP="003A5DF8">
      <w:pPr>
        <w:pStyle w:val="Paragraphedeliste"/>
        <w:numPr>
          <w:ilvl w:val="2"/>
          <w:numId w:val="7"/>
        </w:numPr>
      </w:pPr>
      <w:r>
        <w:t>Transformation du choix en position</w:t>
      </w:r>
    </w:p>
    <w:p w14:paraId="4A8A71A3" w14:textId="2277ACF6" w:rsidR="00551A8F" w:rsidRDefault="00551A8F" w:rsidP="003A5DF8">
      <w:pPr>
        <w:pStyle w:val="Paragraphedeliste"/>
        <w:numPr>
          <w:ilvl w:val="2"/>
          <w:numId w:val="7"/>
        </w:numPr>
      </w:pPr>
      <w:r>
        <w:t>Si la position est valide</w:t>
      </w:r>
    </w:p>
    <w:p w14:paraId="64330DBD" w14:textId="5B6D7BBD" w:rsidR="00551A8F" w:rsidRDefault="00551A8F" w:rsidP="00551A8F">
      <w:pPr>
        <w:pStyle w:val="Paragraphedeliste"/>
        <w:numPr>
          <w:ilvl w:val="3"/>
          <w:numId w:val="7"/>
        </w:numPr>
      </w:pPr>
      <w:r>
        <w:t xml:space="preserve">Récupération de l’item puis de l’action </w:t>
      </w:r>
      <w:r w:rsidR="00295FC7">
        <w:t>à partir du model</w:t>
      </w:r>
    </w:p>
    <w:p w14:paraId="1230F461" w14:textId="2906EC51" w:rsidR="00295FC7" w:rsidRDefault="00295FC7" w:rsidP="00295FC7">
      <w:pPr>
        <w:pStyle w:val="Paragraphedeliste"/>
        <w:numPr>
          <w:ilvl w:val="2"/>
          <w:numId w:val="7"/>
        </w:numPr>
      </w:pPr>
      <w:r>
        <w:t xml:space="preserve">Retourner l’action ou </w:t>
      </w:r>
      <w:proofErr w:type="spellStart"/>
      <w:r>
        <w:t>null</w:t>
      </w:r>
      <w:proofErr w:type="spellEnd"/>
    </w:p>
    <w:p w14:paraId="09A4A0C4" w14:textId="476C34DD" w:rsidR="00295FC7" w:rsidRDefault="00295FC7" w:rsidP="00295FC7">
      <w:pPr>
        <w:pStyle w:val="Paragraphedeliste"/>
        <w:numPr>
          <w:ilvl w:val="0"/>
          <w:numId w:val="7"/>
        </w:numPr>
      </w:pPr>
      <w:r>
        <w:t xml:space="preserve">Ajouter </w:t>
      </w:r>
      <w:r w:rsidR="00545D32">
        <w:t>2</w:t>
      </w:r>
      <w:r>
        <w:t xml:space="preserve"> méthode</w:t>
      </w:r>
      <w:r w:rsidR="00545D32">
        <w:t>s</w:t>
      </w:r>
      <w:r>
        <w:t xml:space="preserve"> à la classe </w:t>
      </w:r>
      <w:proofErr w:type="spellStart"/>
      <w:r>
        <w:t>MenuFactory</w:t>
      </w:r>
      <w:proofErr w:type="spellEnd"/>
    </w:p>
    <w:p w14:paraId="7337BA7D" w14:textId="16E4726B" w:rsidR="00545D32" w:rsidRDefault="00545D32" w:rsidP="00545D32">
      <w:pPr>
        <w:pStyle w:val="Paragraphedeliste"/>
        <w:numPr>
          <w:ilvl w:val="1"/>
          <w:numId w:val="7"/>
        </w:numPr>
      </w:pPr>
      <w:r>
        <w:t xml:space="preserve"> + </w:t>
      </w:r>
      <w:proofErr w:type="spellStart"/>
      <w:proofErr w:type="gramStart"/>
      <w:r>
        <w:t>getMenu</w:t>
      </w:r>
      <w:proofErr w:type="spellEnd"/>
      <w:r>
        <w:t>(</w:t>
      </w:r>
      <w:proofErr w:type="gramEnd"/>
      <w:r>
        <w:t xml:space="preserve">) : </w:t>
      </w:r>
      <w:proofErr w:type="spellStart"/>
      <w:r>
        <w:t>MenuControler</w:t>
      </w:r>
      <w:proofErr w:type="spellEnd"/>
    </w:p>
    <w:p w14:paraId="55062632" w14:textId="2E6D3DDC" w:rsidR="00B1009B" w:rsidRDefault="00B1009B" w:rsidP="00B1009B">
      <w:pPr>
        <w:pStyle w:val="Paragraphedeliste"/>
        <w:numPr>
          <w:ilvl w:val="2"/>
          <w:numId w:val="7"/>
        </w:numPr>
      </w:pPr>
      <w:proofErr w:type="spellStart"/>
      <w:r>
        <w:t>Creation</w:t>
      </w:r>
      <w:proofErr w:type="spellEnd"/>
      <w:r>
        <w:t xml:space="preserve"> des objets</w:t>
      </w:r>
    </w:p>
    <w:p w14:paraId="2FEAE196" w14:textId="73AD1E17" w:rsidR="00B1009B" w:rsidRDefault="00B1009B" w:rsidP="00B1009B">
      <w:pPr>
        <w:pStyle w:val="Paragraphedeliste"/>
        <w:numPr>
          <w:ilvl w:val="3"/>
          <w:numId w:val="7"/>
        </w:numPr>
      </w:pPr>
      <w:r>
        <w:t xml:space="preserve">Créer un </w:t>
      </w:r>
      <w:proofErr w:type="spellStart"/>
      <w:r>
        <w:t>MenuControler</w:t>
      </w:r>
      <w:proofErr w:type="spellEnd"/>
    </w:p>
    <w:p w14:paraId="53683C16" w14:textId="07AEDAE8" w:rsidR="00B1009B" w:rsidRDefault="00A46992" w:rsidP="00B1009B">
      <w:pPr>
        <w:pStyle w:val="Paragraphedeliste"/>
        <w:numPr>
          <w:ilvl w:val="3"/>
          <w:numId w:val="7"/>
        </w:numPr>
      </w:pPr>
      <w:r>
        <w:t>C</w:t>
      </w:r>
      <w:r w:rsidR="00B1009B">
        <w:t>réer</w:t>
      </w:r>
      <w:r>
        <w:t xml:space="preserve"> un </w:t>
      </w:r>
      <w:proofErr w:type="spellStart"/>
      <w:r>
        <w:t>MenuModel</w:t>
      </w:r>
      <w:proofErr w:type="spellEnd"/>
    </w:p>
    <w:p w14:paraId="5A10BA04" w14:textId="5AE687D0" w:rsidR="00A46992" w:rsidRDefault="00A46992" w:rsidP="00B1009B">
      <w:pPr>
        <w:pStyle w:val="Paragraphedeliste"/>
        <w:numPr>
          <w:ilvl w:val="3"/>
          <w:numId w:val="7"/>
        </w:numPr>
      </w:pPr>
      <w:r>
        <w:t xml:space="preserve">Créer un </w:t>
      </w:r>
      <w:proofErr w:type="spellStart"/>
      <w:r>
        <w:t>MenuVue</w:t>
      </w:r>
      <w:proofErr w:type="spellEnd"/>
    </w:p>
    <w:p w14:paraId="58F51ECA" w14:textId="71524228" w:rsidR="00A46992" w:rsidRDefault="00A46992" w:rsidP="00A46992">
      <w:pPr>
        <w:pStyle w:val="Paragraphedeliste"/>
        <w:numPr>
          <w:ilvl w:val="2"/>
          <w:numId w:val="7"/>
        </w:numPr>
      </w:pPr>
      <w:r>
        <w:t xml:space="preserve">Initialisation du model grâce à la méthode </w:t>
      </w:r>
      <w:proofErr w:type="spellStart"/>
      <w:r>
        <w:t>initMenu</w:t>
      </w:r>
      <w:proofErr w:type="spellEnd"/>
    </w:p>
    <w:p w14:paraId="7BC0F249" w14:textId="0531171D" w:rsidR="00A46992" w:rsidRDefault="00A46992" w:rsidP="00A46992">
      <w:pPr>
        <w:pStyle w:val="Paragraphedeliste"/>
        <w:numPr>
          <w:ilvl w:val="2"/>
          <w:numId w:val="7"/>
        </w:numPr>
      </w:pPr>
      <w:r>
        <w:t xml:space="preserve">Initialisation du </w:t>
      </w:r>
      <w:proofErr w:type="spellStart"/>
      <w:r>
        <w:t>controleur</w:t>
      </w:r>
      <w:proofErr w:type="spellEnd"/>
      <w:r>
        <w:t xml:space="preserve"> grâce à ces 2 setters</w:t>
      </w:r>
    </w:p>
    <w:p w14:paraId="47505EB2" w14:textId="26A37327" w:rsidR="00A46992" w:rsidRDefault="00A46992" w:rsidP="00A46992">
      <w:pPr>
        <w:pStyle w:val="Paragraphedeliste"/>
        <w:numPr>
          <w:ilvl w:val="2"/>
          <w:numId w:val="7"/>
        </w:numPr>
      </w:pPr>
      <w:r>
        <w:t xml:space="preserve">Retourner le </w:t>
      </w:r>
      <w:proofErr w:type="spellStart"/>
      <w:r>
        <w:t>controleur</w:t>
      </w:r>
      <w:proofErr w:type="spellEnd"/>
    </w:p>
    <w:p w14:paraId="7ABC0536" w14:textId="18C69F92" w:rsidR="00545D32" w:rsidRPr="00BC36E6" w:rsidRDefault="00545D32" w:rsidP="00545D32">
      <w:pPr>
        <w:pStyle w:val="Paragraphedeliste"/>
        <w:numPr>
          <w:ilvl w:val="1"/>
          <w:numId w:val="7"/>
        </w:numPr>
      </w:pPr>
      <w:r>
        <w:t xml:space="preserve"> – </w:t>
      </w:r>
      <w:proofErr w:type="spellStart"/>
      <w:proofErr w:type="gramStart"/>
      <w:r>
        <w:t>initMenu</w:t>
      </w:r>
      <w:proofErr w:type="spellEnd"/>
      <w:r>
        <w:t>( menu</w:t>
      </w:r>
      <w:proofErr w:type="gramEnd"/>
      <w:r>
        <w:t> :</w:t>
      </w:r>
      <w:proofErr w:type="spellStart"/>
      <w:r>
        <w:t>MenuModel</w:t>
      </w:r>
      <w:proofErr w:type="spellEnd"/>
      <w:r>
        <w:t>)</w:t>
      </w:r>
      <w:r>
        <w:br/>
      </w:r>
      <w:r w:rsidR="00B1009B">
        <w:t xml:space="preserve">le code ajoute dans le menu, grâce à sa méthode </w:t>
      </w:r>
      <w:proofErr w:type="spellStart"/>
      <w:r w:rsidR="00B1009B">
        <w:t>addItem</w:t>
      </w:r>
      <w:proofErr w:type="spellEnd"/>
      <w:r w:rsidR="00B1009B">
        <w:t xml:space="preserve">(…), les items en appelant les autre méthodes de la </w:t>
      </w:r>
      <w:proofErr w:type="spellStart"/>
      <w:r w:rsidR="00B1009B">
        <w:t>factory</w:t>
      </w:r>
      <w:proofErr w:type="spellEnd"/>
    </w:p>
    <w:p w14:paraId="2AD6877A" w14:textId="46BE64E1" w:rsidR="00BC36E6" w:rsidRDefault="00BC36E6" w:rsidP="00BC36E6">
      <w:pPr>
        <w:pStyle w:val="Titre3"/>
      </w:pPr>
      <w:r>
        <w:t>Pour aller plus loin</w:t>
      </w:r>
    </w:p>
    <w:p w14:paraId="690DABD2" w14:textId="77777777" w:rsidR="00BC36E6" w:rsidRPr="00415275" w:rsidRDefault="00BC36E6" w:rsidP="00415275"/>
    <w:sectPr w:rsidR="00BC36E6" w:rsidRPr="00415275" w:rsidSect="00C0360C">
      <w:headerReference w:type="default" r:id="rId15"/>
      <w:footerReference w:type="default" r:id="rId16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73308" w14:textId="77777777" w:rsidR="002D0E5A" w:rsidRDefault="002D0E5A" w:rsidP="005A0B46">
      <w:r>
        <w:separator/>
      </w:r>
    </w:p>
  </w:endnote>
  <w:endnote w:type="continuationSeparator" w:id="0">
    <w:p w14:paraId="24C7E24B" w14:textId="77777777" w:rsidR="002D0E5A" w:rsidRDefault="002D0E5A" w:rsidP="005A0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7CC07" w14:textId="6E178337" w:rsidR="00113118" w:rsidRPr="00C0360C" w:rsidRDefault="00C0360C" w:rsidP="005A0B46">
    <w:pPr>
      <w:pStyle w:val="Pieddepage"/>
    </w:pPr>
    <w:r w:rsidRPr="00C0360C">
      <w:rPr>
        <w:noProof/>
      </w:rPr>
      <w:drawing>
        <wp:anchor distT="0" distB="0" distL="114300" distR="114300" simplePos="0" relativeHeight="251661312" behindDoc="1" locked="0" layoutInCell="1" allowOverlap="1" wp14:anchorId="6DCA0840" wp14:editId="7AAB7303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D0E5A">
      <w:fldChar w:fldCharType="begin"/>
    </w:r>
    <w:r w:rsidR="002D0E5A">
      <w:instrText xml:space="preserve"> FILENAME \* MERGEFORMAT </w:instrText>
    </w:r>
    <w:r w:rsidR="002D0E5A">
      <w:fldChar w:fldCharType="separate"/>
    </w:r>
    <w:r w:rsidR="007C7465">
      <w:rPr>
        <w:noProof/>
      </w:rPr>
      <w:t>Document3</w:t>
    </w:r>
    <w:r w:rsidR="002D0E5A">
      <w:rPr>
        <w:noProof/>
      </w:rPr>
      <w:fldChar w:fldCharType="end"/>
    </w:r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BC36E6">
      <w:rPr>
        <w:noProof/>
      </w:rPr>
      <w:t>26/11/2021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D3596D" w:rsidRPr="00C0360C">
      <w:t>1</w:t>
    </w:r>
    <w:r w:rsidR="00C211E2" w:rsidRPr="00C0360C">
      <w:fldChar w:fldCharType="end"/>
    </w:r>
    <w:r w:rsidR="00C211E2" w:rsidRPr="00C0360C">
      <w:t>/</w:t>
    </w:r>
    <w:fldSimple w:instr="NUMPAGES  \* Arabic  \* MERGEFORMAT">
      <w:r w:rsidR="00D3596D" w:rsidRPr="00C0360C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69415" w14:textId="77777777" w:rsidR="002D0E5A" w:rsidRDefault="002D0E5A" w:rsidP="005A0B46">
      <w:r>
        <w:separator/>
      </w:r>
    </w:p>
  </w:footnote>
  <w:footnote w:type="continuationSeparator" w:id="0">
    <w:p w14:paraId="5D1CE062" w14:textId="77777777" w:rsidR="002D0E5A" w:rsidRDefault="002D0E5A" w:rsidP="005A0B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6CD6E" w14:textId="77777777" w:rsidR="00871A2F" w:rsidRPr="00C0360C" w:rsidRDefault="00C0360C" w:rsidP="005A0B46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357A8C5" wp14:editId="54F2483C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style="width:3in;height:3in" o:bullet="t">
        <v:imagedata r:id="rId1" o:title=""/>
      </v:shape>
    </w:pict>
  </w:numPicBullet>
  <w:abstractNum w:abstractNumId="0" w15:restartNumberingAfterBreak="0">
    <w:nsid w:val="10E5474D"/>
    <w:multiLevelType w:val="hybridMultilevel"/>
    <w:tmpl w:val="4434D6E6"/>
    <w:lvl w:ilvl="0" w:tplc="080C000F">
      <w:start w:val="1"/>
      <w:numFmt w:val="decimal"/>
      <w:lvlText w:val="%1."/>
      <w:lvlJc w:val="left"/>
      <w:pPr>
        <w:ind w:left="1287" w:hanging="360"/>
      </w:pPr>
    </w:lvl>
    <w:lvl w:ilvl="1" w:tplc="080C0019">
      <w:start w:val="1"/>
      <w:numFmt w:val="lowerLetter"/>
      <w:lvlText w:val="%2."/>
      <w:lvlJc w:val="left"/>
      <w:pPr>
        <w:ind w:left="2007" w:hanging="360"/>
      </w:pPr>
    </w:lvl>
    <w:lvl w:ilvl="2" w:tplc="080C001B">
      <w:start w:val="1"/>
      <w:numFmt w:val="lowerRoman"/>
      <w:lvlText w:val="%3."/>
      <w:lvlJc w:val="right"/>
      <w:pPr>
        <w:ind w:left="2727" w:hanging="180"/>
      </w:pPr>
    </w:lvl>
    <w:lvl w:ilvl="3" w:tplc="080C000F" w:tentative="1">
      <w:start w:val="1"/>
      <w:numFmt w:val="decimal"/>
      <w:lvlText w:val="%4."/>
      <w:lvlJc w:val="left"/>
      <w:pPr>
        <w:ind w:left="3447" w:hanging="360"/>
      </w:pPr>
    </w:lvl>
    <w:lvl w:ilvl="4" w:tplc="080C0019" w:tentative="1">
      <w:start w:val="1"/>
      <w:numFmt w:val="lowerLetter"/>
      <w:lvlText w:val="%5."/>
      <w:lvlJc w:val="left"/>
      <w:pPr>
        <w:ind w:left="4167" w:hanging="360"/>
      </w:pPr>
    </w:lvl>
    <w:lvl w:ilvl="5" w:tplc="080C001B" w:tentative="1">
      <w:start w:val="1"/>
      <w:numFmt w:val="lowerRoman"/>
      <w:lvlText w:val="%6."/>
      <w:lvlJc w:val="right"/>
      <w:pPr>
        <w:ind w:left="4887" w:hanging="180"/>
      </w:pPr>
    </w:lvl>
    <w:lvl w:ilvl="6" w:tplc="080C000F" w:tentative="1">
      <w:start w:val="1"/>
      <w:numFmt w:val="decimal"/>
      <w:lvlText w:val="%7."/>
      <w:lvlJc w:val="left"/>
      <w:pPr>
        <w:ind w:left="5607" w:hanging="360"/>
      </w:pPr>
    </w:lvl>
    <w:lvl w:ilvl="7" w:tplc="080C0019" w:tentative="1">
      <w:start w:val="1"/>
      <w:numFmt w:val="lowerLetter"/>
      <w:lvlText w:val="%8."/>
      <w:lvlJc w:val="left"/>
      <w:pPr>
        <w:ind w:left="6327" w:hanging="360"/>
      </w:pPr>
    </w:lvl>
    <w:lvl w:ilvl="8" w:tplc="08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02801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CC3A6C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CF2BEE"/>
    <w:multiLevelType w:val="hybridMultilevel"/>
    <w:tmpl w:val="0BB815A2"/>
    <w:lvl w:ilvl="0" w:tplc="080C000F">
      <w:start w:val="1"/>
      <w:numFmt w:val="decimal"/>
      <w:lvlText w:val="%1."/>
      <w:lvlJc w:val="left"/>
      <w:pPr>
        <w:ind w:left="1287" w:hanging="360"/>
      </w:pPr>
    </w:lvl>
    <w:lvl w:ilvl="1" w:tplc="080C0019">
      <w:start w:val="1"/>
      <w:numFmt w:val="lowerLetter"/>
      <w:lvlText w:val="%2."/>
      <w:lvlJc w:val="left"/>
      <w:pPr>
        <w:ind w:left="2007" w:hanging="360"/>
      </w:pPr>
    </w:lvl>
    <w:lvl w:ilvl="2" w:tplc="080C001B">
      <w:start w:val="1"/>
      <w:numFmt w:val="lowerRoman"/>
      <w:lvlText w:val="%3."/>
      <w:lvlJc w:val="right"/>
      <w:pPr>
        <w:ind w:left="2727" w:hanging="180"/>
      </w:pPr>
    </w:lvl>
    <w:lvl w:ilvl="3" w:tplc="080C000F" w:tentative="1">
      <w:start w:val="1"/>
      <w:numFmt w:val="decimal"/>
      <w:lvlText w:val="%4."/>
      <w:lvlJc w:val="left"/>
      <w:pPr>
        <w:ind w:left="3447" w:hanging="360"/>
      </w:pPr>
    </w:lvl>
    <w:lvl w:ilvl="4" w:tplc="080C0019" w:tentative="1">
      <w:start w:val="1"/>
      <w:numFmt w:val="lowerLetter"/>
      <w:lvlText w:val="%5."/>
      <w:lvlJc w:val="left"/>
      <w:pPr>
        <w:ind w:left="4167" w:hanging="360"/>
      </w:pPr>
    </w:lvl>
    <w:lvl w:ilvl="5" w:tplc="080C001B" w:tentative="1">
      <w:start w:val="1"/>
      <w:numFmt w:val="lowerRoman"/>
      <w:lvlText w:val="%6."/>
      <w:lvlJc w:val="right"/>
      <w:pPr>
        <w:ind w:left="4887" w:hanging="180"/>
      </w:pPr>
    </w:lvl>
    <w:lvl w:ilvl="6" w:tplc="080C000F" w:tentative="1">
      <w:start w:val="1"/>
      <w:numFmt w:val="decimal"/>
      <w:lvlText w:val="%7."/>
      <w:lvlJc w:val="left"/>
      <w:pPr>
        <w:ind w:left="5607" w:hanging="360"/>
      </w:pPr>
    </w:lvl>
    <w:lvl w:ilvl="7" w:tplc="080C0019" w:tentative="1">
      <w:start w:val="1"/>
      <w:numFmt w:val="lowerLetter"/>
      <w:lvlText w:val="%8."/>
      <w:lvlJc w:val="left"/>
      <w:pPr>
        <w:ind w:left="6327" w:hanging="360"/>
      </w:pPr>
    </w:lvl>
    <w:lvl w:ilvl="8" w:tplc="08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85B1429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465"/>
    <w:rsid w:val="000566AA"/>
    <w:rsid w:val="00071999"/>
    <w:rsid w:val="000B59F0"/>
    <w:rsid w:val="00102799"/>
    <w:rsid w:val="00113118"/>
    <w:rsid w:val="001163E8"/>
    <w:rsid w:val="00131865"/>
    <w:rsid w:val="001D0D32"/>
    <w:rsid w:val="001E34C9"/>
    <w:rsid w:val="00244A1C"/>
    <w:rsid w:val="00255084"/>
    <w:rsid w:val="00264731"/>
    <w:rsid w:val="00295FC7"/>
    <w:rsid w:val="002A5BE7"/>
    <w:rsid w:val="002D0E5A"/>
    <w:rsid w:val="00331FDB"/>
    <w:rsid w:val="00353437"/>
    <w:rsid w:val="003A5DF8"/>
    <w:rsid w:val="003E39AC"/>
    <w:rsid w:val="003E739D"/>
    <w:rsid w:val="00400472"/>
    <w:rsid w:val="00415275"/>
    <w:rsid w:val="0048376A"/>
    <w:rsid w:val="00492B9D"/>
    <w:rsid w:val="004B729F"/>
    <w:rsid w:val="00501D8A"/>
    <w:rsid w:val="00545859"/>
    <w:rsid w:val="00545D32"/>
    <w:rsid w:val="00551A8F"/>
    <w:rsid w:val="005914D7"/>
    <w:rsid w:val="005A0B46"/>
    <w:rsid w:val="00685296"/>
    <w:rsid w:val="006C4845"/>
    <w:rsid w:val="007917A8"/>
    <w:rsid w:val="007C7465"/>
    <w:rsid w:val="007F1924"/>
    <w:rsid w:val="00803867"/>
    <w:rsid w:val="00871A2F"/>
    <w:rsid w:val="008E03E8"/>
    <w:rsid w:val="009430B3"/>
    <w:rsid w:val="00966CEC"/>
    <w:rsid w:val="00972806"/>
    <w:rsid w:val="00990A93"/>
    <w:rsid w:val="009B253B"/>
    <w:rsid w:val="00A15DD3"/>
    <w:rsid w:val="00A17B60"/>
    <w:rsid w:val="00A46992"/>
    <w:rsid w:val="00A81591"/>
    <w:rsid w:val="00A957C6"/>
    <w:rsid w:val="00AB5AAA"/>
    <w:rsid w:val="00AB74CE"/>
    <w:rsid w:val="00AD2B55"/>
    <w:rsid w:val="00AE2228"/>
    <w:rsid w:val="00B1009B"/>
    <w:rsid w:val="00B321C0"/>
    <w:rsid w:val="00B330D0"/>
    <w:rsid w:val="00B357B2"/>
    <w:rsid w:val="00B42FF5"/>
    <w:rsid w:val="00B460BB"/>
    <w:rsid w:val="00B73EA2"/>
    <w:rsid w:val="00B95C94"/>
    <w:rsid w:val="00BA2944"/>
    <w:rsid w:val="00BC36E6"/>
    <w:rsid w:val="00C0360C"/>
    <w:rsid w:val="00C10A59"/>
    <w:rsid w:val="00C211E2"/>
    <w:rsid w:val="00C454C3"/>
    <w:rsid w:val="00C57593"/>
    <w:rsid w:val="00C84C7A"/>
    <w:rsid w:val="00D135C6"/>
    <w:rsid w:val="00D3596D"/>
    <w:rsid w:val="00D85D72"/>
    <w:rsid w:val="00DE5761"/>
    <w:rsid w:val="00E15C78"/>
    <w:rsid w:val="00E62173"/>
    <w:rsid w:val="00EA5A0F"/>
    <w:rsid w:val="00EC08C1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7A790D"/>
  <w15:docId w15:val="{E15B5605-90B8-4EF9-9CF9-FCE1FF96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6E6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BC36E6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C36E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C3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36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BC36E6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BC36E6"/>
  </w:style>
  <w:style w:type="character" w:customStyle="1" w:styleId="Titre1Car">
    <w:name w:val="Titre 1 Car"/>
    <w:basedOn w:val="Policepardfaut"/>
    <w:link w:val="Titre1"/>
    <w:uiPriority w:val="9"/>
    <w:rsid w:val="00BC36E6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C36E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BC36E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C36E6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C36E6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BC36E6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C36E6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C36E6"/>
  </w:style>
  <w:style w:type="paragraph" w:styleId="Pieddepage">
    <w:name w:val="footer"/>
    <w:basedOn w:val="Normal"/>
    <w:link w:val="PieddepageCar"/>
    <w:uiPriority w:val="99"/>
    <w:unhideWhenUsed/>
    <w:rsid w:val="00BC36E6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BC36E6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BC36E6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BC36E6"/>
  </w:style>
  <w:style w:type="character" w:customStyle="1" w:styleId="PucesCar">
    <w:name w:val="Puces Car"/>
    <w:basedOn w:val="ParagraphedelisteCar"/>
    <w:link w:val="Puces"/>
    <w:rsid w:val="00BC36E6"/>
  </w:style>
  <w:style w:type="table" w:styleId="Grilledutableau">
    <w:name w:val="Table Grid"/>
    <w:basedOn w:val="TableauNormal"/>
    <w:uiPriority w:val="39"/>
    <w:rsid w:val="00BC3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BC36E6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BC36E6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BC36E6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BC36E6"/>
  </w:style>
  <w:style w:type="character" w:customStyle="1" w:styleId="ListepointsCar">
    <w:name w:val="Liste points Car"/>
    <w:basedOn w:val="ParagraphedelisteCar"/>
    <w:link w:val="Listepoints"/>
    <w:rsid w:val="00BC36E6"/>
  </w:style>
  <w:style w:type="character" w:styleId="Lienhypertexte">
    <w:name w:val="Hyperlink"/>
    <w:basedOn w:val="Policepardfaut"/>
    <w:uiPriority w:val="99"/>
    <w:unhideWhenUsed/>
    <w:rsid w:val="00BC36E6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BC36E6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BC36E6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BC36E6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BC36E6"/>
    <w:rPr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E2228"/>
    <w:pPr>
      <w:spacing w:before="0" w:after="0"/>
    </w:pPr>
    <w:rPr>
      <w:rFonts w:ascii="Consolas" w:hAnsi="Consola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E2228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F4F5C0665A47F68442451F2E6B21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09152D-885E-4525-A2E8-DB6B02D11B38}"/>
      </w:docPartPr>
      <w:docPartBody>
        <w:p w:rsidR="005E746C" w:rsidRDefault="001859A2">
          <w:pPr>
            <w:pStyle w:val="C9F4F5C0665A47F68442451F2E6B2196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A2"/>
    <w:rsid w:val="001859A2"/>
    <w:rsid w:val="004014FF"/>
    <w:rsid w:val="005E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C9F4F5C0665A47F68442451F2E6B2196">
    <w:name w:val="C9F4F5C0665A47F68442451F2E6B21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545</TotalTime>
  <Pages>5</Pages>
  <Words>703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5</cp:revision>
  <cp:lastPrinted>2020-02-27T13:45:00Z</cp:lastPrinted>
  <dcterms:created xsi:type="dcterms:W3CDTF">2021-11-25T09:15:00Z</dcterms:created>
  <dcterms:modified xsi:type="dcterms:W3CDTF">2021-11-26T12:24:00Z</dcterms:modified>
</cp:coreProperties>
</file>